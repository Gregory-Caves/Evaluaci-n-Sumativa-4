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0EE81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A55448" wp14:editId="409F446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0C51E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90FA272" wp14:editId="27D7BB6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50F6F9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4AAAA0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A3CCC37" wp14:editId="388401F0">
                      <wp:extent cx="3528695" cy="195262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9526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C7D6C1" w14:textId="018A3E12" w:rsidR="00D077E9" w:rsidRPr="0057211F" w:rsidRDefault="0057211F" w:rsidP="00D077E9">
                                  <w:pPr>
                                    <w:pStyle w:val="Ttulo"/>
                                    <w:spacing w:after="0"/>
                                    <w:rPr>
                                      <w:sz w:val="160"/>
                                      <w:szCs w:val="96"/>
                                    </w:rPr>
                                  </w:pPr>
                                  <w:r w:rsidRPr="0057211F">
                                    <w:rPr>
                                      <w:sz w:val="96"/>
                                      <w:szCs w:val="56"/>
                                      <w:lang w:bidi="es-ES"/>
                                    </w:rPr>
                                    <w:t xml:space="preserve">Evaluación Sumativa </w:t>
                                  </w:r>
                                  <w:r w:rsidR="00DD0986">
                                    <w:rPr>
                                      <w:sz w:val="96"/>
                                      <w:szCs w:val="56"/>
                                      <w:lang w:bidi="es-ES"/>
                                    </w:rPr>
                                    <w:t>4</w:t>
                                  </w:r>
                                  <w:r w:rsidRPr="0057211F">
                                    <w:rPr>
                                      <w:sz w:val="96"/>
                                      <w:szCs w:val="56"/>
                                      <w:lang w:bidi="es-E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3CCC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" filled="f" stroked="f" strokeweight=".5pt">
                      <v:textbox>
                        <w:txbxContent>
                          <w:p w14:paraId="5DC7D6C1" w14:textId="018A3E12" w:rsidR="00D077E9" w:rsidRPr="0057211F" w:rsidRDefault="0057211F" w:rsidP="00D077E9">
                            <w:pPr>
                              <w:pStyle w:val="Ttulo"/>
                              <w:spacing w:after="0"/>
                              <w:rPr>
                                <w:sz w:val="160"/>
                                <w:szCs w:val="96"/>
                              </w:rPr>
                            </w:pPr>
                            <w:r w:rsidRPr="0057211F">
                              <w:rPr>
                                <w:sz w:val="96"/>
                                <w:szCs w:val="56"/>
                                <w:lang w:bidi="es-ES"/>
                              </w:rPr>
                              <w:t xml:space="preserve">Evaluación Sumativa </w:t>
                            </w:r>
                            <w:r w:rsidR="00DD0986">
                              <w:rPr>
                                <w:sz w:val="96"/>
                                <w:szCs w:val="56"/>
                                <w:lang w:bidi="es-ES"/>
                              </w:rPr>
                              <w:t>4</w:t>
                            </w:r>
                            <w:r w:rsidRPr="0057211F">
                              <w:rPr>
                                <w:sz w:val="96"/>
                                <w:szCs w:val="56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28074D9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0BFC5C" wp14:editId="0FDD208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D576FC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4ABA7C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37D323" w14:textId="1EFC3AC2" w:rsidR="00D077E9" w:rsidRDefault="0057211F" w:rsidP="00AB02A7">
            <w:pPr>
              <w:rPr>
                <w:noProof/>
              </w:rPr>
            </w:pPr>
            <w:r w:rsidRPr="0057211F">
              <w:rPr>
                <w:noProof/>
                <w:sz w:val="44"/>
                <w:szCs w:val="36"/>
              </w:rPr>
              <w:t xml:space="preserve">Modulo </w:t>
            </w:r>
            <w:r w:rsidR="008744F2">
              <w:rPr>
                <w:noProof/>
                <w:sz w:val="44"/>
                <w:szCs w:val="36"/>
              </w:rPr>
              <w:t>3</w:t>
            </w:r>
            <w:r w:rsidRPr="0057211F">
              <w:rPr>
                <w:noProof/>
                <w:sz w:val="44"/>
                <w:szCs w:val="36"/>
              </w:rPr>
              <w:t xml:space="preserve">: </w:t>
            </w:r>
            <w:r w:rsidR="00DD0986">
              <w:t xml:space="preserve"> </w:t>
            </w:r>
            <w:r w:rsidR="00DD0986" w:rsidRPr="00DD0986">
              <w:rPr>
                <w:noProof/>
                <w:sz w:val="44"/>
                <w:szCs w:val="36"/>
              </w:rPr>
              <w:t>Transformación y limpieza de datos en Power BI Desktop</w:t>
            </w:r>
          </w:p>
        </w:tc>
      </w:tr>
      <w:tr w:rsidR="00D077E9" w14:paraId="27037ED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EB7DEA83C4F042EF81998F56F8C0AA07"/>
              </w:placeholder>
              <w15:appearance w15:val="hidden"/>
            </w:sdtPr>
            <w:sdtContent>
              <w:p w14:paraId="08514542" w14:textId="4B5A2CDE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DD0986">
                  <w:rPr>
                    <w:rStyle w:val="SubttuloCar"/>
                    <w:b w:val="0"/>
                    <w:noProof/>
                    <w:lang w:bidi="es-ES"/>
                  </w:rPr>
                  <w:t>9</w:t>
                </w:r>
                <w:r w:rsidR="0085289C">
                  <w:rPr>
                    <w:rStyle w:val="SubttuloCar"/>
                    <w:b w:val="0"/>
                    <w:noProof/>
                    <w:lang w:bidi="es-ES"/>
                  </w:rPr>
                  <w:t xml:space="preserve">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30DAAA0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3134A87D" wp14:editId="4C30A30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9A06A1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FB9991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E3323A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0502C27" w14:textId="1E4FCF76" w:rsidR="00D077E9" w:rsidRDefault="00F014DD" w:rsidP="00AB02A7">
            <w:pPr>
              <w:rPr>
                <w:noProof/>
              </w:rPr>
            </w:pPr>
            <w:r>
              <w:rPr>
                <w:noProof/>
              </w:rPr>
              <w:t>Gregory Cuevas Navarrete</w:t>
            </w:r>
          </w:p>
          <w:p w14:paraId="0EBA956F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C24FA4E" w14:textId="63CB5C90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7AE6D76" wp14:editId="0BAAED0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8FCBE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1A36F22" w14:textId="0BD29968" w:rsidR="00D077E9" w:rsidRDefault="00F014DD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CONTEXTO DATASET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328E7FB8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AA0EE9FD1A90439A9F9F0E0E0686EA4A"/>
              </w:placeholder>
              <w15:appearance w15:val="hidden"/>
            </w:sdtPr>
            <w:sdtContent>
              <w:p w14:paraId="35EB3B4D" w14:textId="19BAD30A" w:rsidR="00D077E9" w:rsidRDefault="00F014DD" w:rsidP="00DF027C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>Ventas de Articulos Electronicos</w:t>
                </w:r>
              </w:p>
            </w:sdtContent>
          </w:sdt>
          <w:p w14:paraId="1C4ECB8C" w14:textId="77777777" w:rsidR="00DF027C" w:rsidRDefault="00DF027C" w:rsidP="00DF027C">
            <w:pPr>
              <w:rPr>
                <w:noProof/>
              </w:rPr>
            </w:pPr>
          </w:p>
          <w:p w14:paraId="0AC777D5" w14:textId="77777777" w:rsidR="00A34ADB" w:rsidRDefault="00F014DD" w:rsidP="00DF027C">
            <w:pPr>
              <w:pStyle w:val="Contenido"/>
              <w:rPr>
                <w:b/>
                <w:noProof/>
              </w:rPr>
            </w:pPr>
            <w:r w:rsidRPr="00F014DD">
              <w:rPr>
                <w:b/>
                <w:noProof/>
              </w:rPr>
              <w:t>Los datos contienen miles de compras en tiendas de electrónica desglosadas por</w:t>
            </w:r>
            <w:r>
              <w:rPr>
                <w:b/>
                <w:noProof/>
              </w:rPr>
              <w:t xml:space="preserve"> el mes de Abril</w:t>
            </w:r>
            <w:r w:rsidRPr="00F014DD">
              <w:rPr>
                <w:b/>
                <w:noProof/>
              </w:rPr>
              <w:t>, tipo de producto, costo, dirección de compra, etc.</w:t>
            </w:r>
          </w:p>
          <w:p w14:paraId="1CBBB352" w14:textId="77777777" w:rsidR="00A34ADB" w:rsidRDefault="00A34ADB" w:rsidP="00DF027C">
            <w:pPr>
              <w:pStyle w:val="Contenido"/>
              <w:rPr>
                <w:b/>
                <w:noProof/>
              </w:rPr>
            </w:pPr>
          </w:p>
          <w:p w14:paraId="57B57C95" w14:textId="77777777" w:rsidR="00A34ADB" w:rsidRDefault="00A34ADB" w:rsidP="00DF027C">
            <w:pPr>
              <w:pStyle w:val="Contenido"/>
              <w:rPr>
                <w:b/>
                <w:noProof/>
              </w:rPr>
            </w:pPr>
          </w:p>
          <w:sdt>
            <w:sdtPr>
              <w:rPr>
                <w:noProof/>
              </w:rPr>
              <w:id w:val="1576003375"/>
              <w:placeholder>
                <w:docPart w:val="0E7D0F2803724A9CAC3D4BDF43C018E1"/>
              </w:placeholder>
              <w15:appearance w15:val="hidden"/>
            </w:sdtPr>
            <w:sdtContent>
              <w:p w14:paraId="3038A62B" w14:textId="149E4BE5" w:rsidR="00A34ADB" w:rsidRDefault="00A34ADB" w:rsidP="00A34ADB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>Enlace GibHub</w:t>
                </w:r>
              </w:p>
            </w:sdtContent>
          </w:sdt>
          <w:p w14:paraId="39EF75FF" w14:textId="7AA88B60" w:rsidR="00DF027C" w:rsidRDefault="00DF027C" w:rsidP="00DF027C">
            <w:pPr>
              <w:pStyle w:val="Contenido"/>
              <w:rPr>
                <w:noProof/>
              </w:rPr>
            </w:pPr>
          </w:p>
        </w:tc>
      </w:tr>
      <w:tr w:rsidR="00DF027C" w14:paraId="1E01CF94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1FC685A5" w14:textId="7B4A63A0" w:rsidR="00DF027C" w:rsidRPr="00DF027C" w:rsidRDefault="00DD0986" w:rsidP="00DF027C">
            <w:pPr>
              <w:pStyle w:val="Textodestacado"/>
              <w:jc w:val="center"/>
              <w:rPr>
                <w:noProof/>
              </w:rPr>
            </w:pPr>
            <w:r w:rsidRPr="00DD0986">
              <w:rPr>
                <w:noProof/>
              </w:rPr>
              <w:t>https://github.com/Gregory-Caves/Evaluaci-n-Sumativa-4.git</w:t>
            </w:r>
          </w:p>
        </w:tc>
      </w:tr>
      <w:tr w:rsidR="00DF027C" w14:paraId="5AA9D0C6" w14:textId="77777777" w:rsidTr="00DF027C">
        <w:trPr>
          <w:trHeight w:val="5931"/>
        </w:trPr>
        <w:tc>
          <w:tcPr>
            <w:tcW w:w="9999" w:type="dxa"/>
          </w:tcPr>
          <w:p w14:paraId="38677FE0" w14:textId="77777777" w:rsidR="00A34ADB" w:rsidRDefault="00A34ADB" w:rsidP="00DF027C">
            <w:pPr>
              <w:pStyle w:val="Contenido"/>
              <w:rPr>
                <w:i/>
                <w:noProof/>
                <w:sz w:val="36"/>
              </w:rPr>
            </w:pPr>
          </w:p>
          <w:sdt>
            <w:sdtPr>
              <w:rPr>
                <w:noProof/>
              </w:rPr>
              <w:id w:val="799340172"/>
              <w:placeholder>
                <w:docPart w:val="312E83A9AFD142CDA6C3ABDC1BE63E82"/>
              </w:placeholder>
              <w15:appearance w15:val="hidden"/>
            </w:sdtPr>
            <w:sdtEndPr>
              <w:rPr>
                <w:rFonts w:eastAsiaTheme="minorEastAsia" w:cstheme="minorBidi"/>
                <w:b/>
                <w:sz w:val="28"/>
                <w:szCs w:val="22"/>
              </w:rPr>
            </w:sdtEndPr>
            <w:sdtContent>
              <w:p w14:paraId="5BF2EBE9" w14:textId="2A7D24AB" w:rsidR="00A34ADB" w:rsidRDefault="00A34ADB" w:rsidP="00A34ADB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 xml:space="preserve">Capturas de Pantalla </w:t>
                </w:r>
              </w:p>
              <w:p w14:paraId="380A9B47" w14:textId="77777777" w:rsidR="00071DED" w:rsidRPr="00071DED" w:rsidRDefault="00000000" w:rsidP="00071DED"/>
            </w:sdtContent>
          </w:sdt>
          <w:p w14:paraId="470BDB85" w14:textId="7718DF82" w:rsidR="00DD0986" w:rsidRPr="00071DED" w:rsidRDefault="00DD0986" w:rsidP="00071DED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071DED">
              <w:rPr>
                <w:bCs/>
              </w:rPr>
              <w:t xml:space="preserve">Descargar el </w:t>
            </w:r>
            <w:proofErr w:type="spellStart"/>
            <w:r w:rsidRPr="00071DED">
              <w:rPr>
                <w:bCs/>
              </w:rPr>
              <w:t>Dataset</w:t>
            </w:r>
            <w:proofErr w:type="spellEnd"/>
            <w:r w:rsidRPr="00071DED">
              <w:rPr>
                <w:bCs/>
              </w:rPr>
              <w:t>:</w:t>
            </w:r>
          </w:p>
          <w:p w14:paraId="2CF16146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>
              <w:t>Buscar una data con necesidad de limpieza y transformaciones</w:t>
            </w:r>
            <w:r w:rsidRPr="00BF3018">
              <w:t>. Descarga el archivo en tu computadora.</w:t>
            </w:r>
          </w:p>
          <w:p w14:paraId="432D79BF" w14:textId="77777777" w:rsidR="00DD0986" w:rsidRDefault="00DD0986" w:rsidP="00DD0986">
            <w:pPr>
              <w:ind w:left="720"/>
              <w:jc w:val="both"/>
            </w:pPr>
            <w:r>
              <w:rPr>
                <w:noProof/>
              </w:rPr>
              <w:drawing>
                <wp:inline distT="0" distB="0" distL="0" distR="0" wp14:anchorId="623DD2F4" wp14:editId="78D2D200">
                  <wp:extent cx="5600700" cy="2581275"/>
                  <wp:effectExtent l="0" t="0" r="0" b="9525"/>
                  <wp:docPr id="5207278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A45A85" w14:textId="77777777" w:rsidR="00DD0986" w:rsidRDefault="00DD0986" w:rsidP="00DD0986">
            <w:pPr>
              <w:ind w:left="720"/>
              <w:jc w:val="both"/>
            </w:pPr>
          </w:p>
          <w:p w14:paraId="550985F6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BF3018">
              <w:rPr>
                <w:bCs/>
              </w:rPr>
              <w:lastRenderedPageBreak/>
              <w:t xml:space="preserve">Abrir </w:t>
            </w:r>
            <w:proofErr w:type="spellStart"/>
            <w:r w:rsidRPr="00BF3018">
              <w:rPr>
                <w:bCs/>
              </w:rPr>
              <w:t>Power</w:t>
            </w:r>
            <w:proofErr w:type="spellEnd"/>
            <w:r w:rsidRPr="00BF3018">
              <w:rPr>
                <w:bCs/>
              </w:rPr>
              <w:t xml:space="preserve"> BI Desktop:</w:t>
            </w:r>
          </w:p>
          <w:p w14:paraId="69651E02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 xml:space="preserve">Abre </w:t>
            </w:r>
            <w:proofErr w:type="spellStart"/>
            <w:r w:rsidRPr="00BF3018">
              <w:t>Power</w:t>
            </w:r>
            <w:proofErr w:type="spellEnd"/>
            <w:r w:rsidRPr="00BF3018">
              <w:t xml:space="preserve"> BI Desktop e importa el archivo de módulos anteriores.</w:t>
            </w:r>
          </w:p>
          <w:p w14:paraId="673D254A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ACF3167" wp14:editId="09A7095F">
                  <wp:extent cx="5610225" cy="3000375"/>
                  <wp:effectExtent l="0" t="0" r="9525" b="9525"/>
                  <wp:docPr id="39801723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CC7DAC" w14:textId="77777777" w:rsidR="00DD0986" w:rsidRDefault="00DD0986" w:rsidP="00DD0986">
            <w:pPr>
              <w:jc w:val="both"/>
            </w:pPr>
          </w:p>
          <w:p w14:paraId="44CC3A0E" w14:textId="77777777" w:rsidR="00DD0986" w:rsidRDefault="00DD0986" w:rsidP="00DD0986">
            <w:pPr>
              <w:jc w:val="both"/>
            </w:pPr>
          </w:p>
          <w:p w14:paraId="38A48A8C" w14:textId="77777777" w:rsidR="00DD0986" w:rsidRPr="00BF3018" w:rsidRDefault="00DD0986" w:rsidP="00DD0986">
            <w:pPr>
              <w:jc w:val="both"/>
            </w:pPr>
          </w:p>
          <w:p w14:paraId="52FDF7A4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BF3018">
              <w:rPr>
                <w:bCs/>
              </w:rPr>
              <w:t>Panel de Consultas: Vista Previa de los Datos:</w:t>
            </w:r>
          </w:p>
          <w:p w14:paraId="74122558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Accede al panel de consultas y revisa la vista previa de los datos. Verifica que los datos se hayan importado correctamente.</w:t>
            </w:r>
          </w:p>
          <w:p w14:paraId="772F87D8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81F49E4" wp14:editId="13629B81">
                  <wp:extent cx="5610225" cy="2867025"/>
                  <wp:effectExtent l="0" t="0" r="9525" b="9525"/>
                  <wp:docPr id="125293800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5271" w14:textId="43C92B8A" w:rsidR="00DD0986" w:rsidRDefault="00071DED" w:rsidP="00DD0986">
            <w:pPr>
              <w:jc w:val="both"/>
            </w:pPr>
            <w:r>
              <w:t>Se comienza a revisar previamente la información y desde ya se identifican celdas en blanco y columnas repetidas</w:t>
            </w:r>
          </w:p>
          <w:p w14:paraId="1716A553" w14:textId="77777777" w:rsidR="00DD0986" w:rsidRDefault="00DD0986" w:rsidP="00DD0986">
            <w:pPr>
              <w:jc w:val="both"/>
            </w:pPr>
          </w:p>
          <w:p w14:paraId="5AD126C2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BF3018">
              <w:rPr>
                <w:bCs/>
              </w:rPr>
              <w:lastRenderedPageBreak/>
              <w:t>Eliminar Filas Duplicadas:</w:t>
            </w:r>
          </w:p>
          <w:p w14:paraId="24C8D6DE" w14:textId="77777777" w:rsidR="00DD0986" w:rsidRPr="00BF3018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 xml:space="preserve">Identifica y elimina cualquier fila duplicada en el </w:t>
            </w:r>
            <w:proofErr w:type="spellStart"/>
            <w:r w:rsidRPr="00BF3018">
              <w:t>dataset</w:t>
            </w:r>
            <w:proofErr w:type="spellEnd"/>
            <w:r w:rsidRPr="00BF3018">
              <w:t>.</w:t>
            </w:r>
          </w:p>
          <w:p w14:paraId="47E7B5D3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Pasos: Selecciona las columnas relevantes para la eliminación de duplicados y usa la opción "Eliminar duplicados".</w:t>
            </w:r>
          </w:p>
          <w:p w14:paraId="1F373BD1" w14:textId="77777777" w:rsidR="00DD0986" w:rsidRDefault="00DD0986" w:rsidP="00DD0986">
            <w:pPr>
              <w:jc w:val="both"/>
            </w:pPr>
          </w:p>
          <w:p w14:paraId="24FE8470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8F45803" wp14:editId="60E1551D">
                  <wp:extent cx="5609590" cy="2743200"/>
                  <wp:effectExtent l="0" t="0" r="0" b="0"/>
                  <wp:docPr id="30389272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59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273849" w14:textId="77777777" w:rsidR="00DD0986" w:rsidRDefault="00DD0986" w:rsidP="00DD0986">
            <w:pPr>
              <w:jc w:val="both"/>
            </w:pPr>
          </w:p>
          <w:p w14:paraId="4D5AEB9D" w14:textId="6BA1A258" w:rsidR="00DD0986" w:rsidRDefault="00DD0986" w:rsidP="00DD0986">
            <w:pPr>
              <w:jc w:val="both"/>
            </w:pPr>
            <w:r>
              <w:t xml:space="preserve">En este apartado se eliminaron todas aquellas filas que estaban </w:t>
            </w:r>
            <w:r w:rsidR="00071DED">
              <w:t xml:space="preserve">duplicadas y no entregaban un valor importante a la base de datos, así como también se eliminaron aquellas filas en blanco </w:t>
            </w:r>
          </w:p>
          <w:p w14:paraId="0DAF2FC0" w14:textId="77777777" w:rsidR="00DD0986" w:rsidRDefault="00DD0986" w:rsidP="00DD0986">
            <w:pPr>
              <w:jc w:val="both"/>
            </w:pPr>
          </w:p>
          <w:p w14:paraId="469D7BC5" w14:textId="77777777" w:rsidR="00DD0986" w:rsidRDefault="00DD0986" w:rsidP="00DD0986">
            <w:pPr>
              <w:jc w:val="both"/>
            </w:pPr>
          </w:p>
          <w:p w14:paraId="5154988F" w14:textId="77777777" w:rsidR="00DD0986" w:rsidRDefault="00DD0986" w:rsidP="00DD0986">
            <w:pPr>
              <w:jc w:val="both"/>
            </w:pPr>
          </w:p>
          <w:p w14:paraId="532B896A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BF3018">
              <w:rPr>
                <w:bCs/>
              </w:rPr>
              <w:t>Cambiar Tipos de Datos:</w:t>
            </w:r>
          </w:p>
          <w:p w14:paraId="48438159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Cambia los tipos de datos de las columnas para que coincidan con la naturaleza de los datos. Por ejemplo, convierte columnas de texto a formato de fecha o numérico.</w:t>
            </w:r>
          </w:p>
          <w:p w14:paraId="60C60501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Pasos: Ajusta los tipos de datos desde el menú "Tipo de datos".</w:t>
            </w:r>
          </w:p>
          <w:p w14:paraId="27BAD0C1" w14:textId="77777777" w:rsidR="00DD0986" w:rsidRDefault="00DD0986" w:rsidP="00DD0986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F8B1433" wp14:editId="5592BA20">
                  <wp:extent cx="5609590" cy="2900045"/>
                  <wp:effectExtent l="0" t="0" r="0" b="0"/>
                  <wp:docPr id="1442991469" name="Imagen 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991469" name="Imagen 8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590" cy="290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1567B" w14:textId="77777777" w:rsidR="00071DED" w:rsidRDefault="00071DED" w:rsidP="00DD0986">
            <w:pPr>
              <w:jc w:val="both"/>
            </w:pPr>
          </w:p>
          <w:p w14:paraId="57690481" w14:textId="1DDE009C" w:rsidR="00071DED" w:rsidRDefault="00071DED" w:rsidP="00DD0986">
            <w:pPr>
              <w:jc w:val="both"/>
            </w:pPr>
            <w:r>
              <w:t xml:space="preserve">Se modificó el tipo de la columna </w:t>
            </w:r>
            <w:proofErr w:type="spellStart"/>
            <w:r>
              <w:t>order_id</w:t>
            </w:r>
            <w:proofErr w:type="spellEnd"/>
            <w:r>
              <w:t>, de numero a tipo texto</w:t>
            </w:r>
          </w:p>
          <w:p w14:paraId="60D5936A" w14:textId="77777777" w:rsidR="00071DED" w:rsidRDefault="00071DED" w:rsidP="00DD0986">
            <w:pPr>
              <w:jc w:val="both"/>
            </w:pPr>
          </w:p>
          <w:p w14:paraId="44E74A57" w14:textId="77777777" w:rsidR="00DD0986" w:rsidRDefault="00DD0986" w:rsidP="00DD0986">
            <w:pPr>
              <w:jc w:val="both"/>
            </w:pPr>
          </w:p>
          <w:p w14:paraId="781BB75B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BF3018">
              <w:rPr>
                <w:bCs/>
              </w:rPr>
              <w:t>Quitar Columnas Innecesarias:</w:t>
            </w:r>
          </w:p>
          <w:p w14:paraId="5A561066" w14:textId="77777777" w:rsidR="00DD0986" w:rsidRPr="00BF3018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Elimina las columnas que no sean relevantes para el análisis. Por ejemplo, elimina columnas de identificadores internos que no aportan valor al análisis.</w:t>
            </w:r>
          </w:p>
          <w:p w14:paraId="32BFFA17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Pasos: Selecciona las columnas innecesarias y usa la opción "Eliminar columnas".</w:t>
            </w:r>
          </w:p>
          <w:p w14:paraId="09EA0074" w14:textId="77777777" w:rsidR="00DD0986" w:rsidRDefault="00DD0986" w:rsidP="00DD0986">
            <w:pPr>
              <w:jc w:val="both"/>
            </w:pPr>
          </w:p>
          <w:p w14:paraId="7120092D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FB300B" wp14:editId="576F0EB4">
                  <wp:extent cx="5450801" cy="2916061"/>
                  <wp:effectExtent l="0" t="0" r="0" b="0"/>
                  <wp:docPr id="1229202193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155" cy="2918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1D3456" w14:textId="751CB1EB" w:rsidR="00071DED" w:rsidRDefault="00071DED" w:rsidP="00DD0986">
            <w:pPr>
              <w:jc w:val="both"/>
            </w:pPr>
            <w:r>
              <w:lastRenderedPageBreak/>
              <w:t xml:space="preserve">Se eliminaron las columnas </w:t>
            </w:r>
            <w:proofErr w:type="spellStart"/>
            <w:r w:rsidRPr="00071DED">
              <w:t>received_by</w:t>
            </w:r>
            <w:proofErr w:type="spellEnd"/>
            <w:r>
              <w:t xml:space="preserve"> &amp; la columna </w:t>
            </w:r>
            <w:proofErr w:type="spellStart"/>
            <w:r w:rsidRPr="00071DED">
              <w:t>retired_by</w:t>
            </w:r>
            <w:proofErr w:type="spellEnd"/>
            <w:r>
              <w:t>, ya que ambas columnas entregan un valor innecesarios y repetidos.</w:t>
            </w:r>
          </w:p>
          <w:p w14:paraId="750CF589" w14:textId="77777777" w:rsidR="00DD0986" w:rsidRDefault="00DD0986" w:rsidP="00DD0986">
            <w:pPr>
              <w:jc w:val="both"/>
            </w:pPr>
          </w:p>
          <w:p w14:paraId="0D348215" w14:textId="77777777" w:rsidR="00DD0986" w:rsidRDefault="00DD0986" w:rsidP="00DD0986">
            <w:pPr>
              <w:jc w:val="both"/>
            </w:pPr>
          </w:p>
          <w:p w14:paraId="326F161A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071DED">
              <w:t>R</w:t>
            </w:r>
            <w:r w:rsidRPr="00BF3018">
              <w:rPr>
                <w:bCs/>
              </w:rPr>
              <w:t>ellenar Valores Faltantes:</w:t>
            </w:r>
          </w:p>
          <w:p w14:paraId="6AAFBF4E" w14:textId="77777777" w:rsidR="00DD0986" w:rsidRPr="00BF3018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 xml:space="preserve">Rellena los valores faltantes en el </w:t>
            </w:r>
            <w:proofErr w:type="spellStart"/>
            <w:r w:rsidRPr="00BF3018">
              <w:t>dataset</w:t>
            </w:r>
            <w:proofErr w:type="spellEnd"/>
            <w:r w:rsidRPr="00BF3018">
              <w:t xml:space="preserve"> utilizando métodos apropiados, como reemplazar con un valor promedio o un valor predeterminado.</w:t>
            </w:r>
          </w:p>
          <w:p w14:paraId="734B07B2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Pasos: Usa las opciones "Rellenar hacia abajo" o "Rellenar hacia arriba", o reemplaza valores nulos manualmente.</w:t>
            </w:r>
          </w:p>
          <w:p w14:paraId="20733B3E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940135" wp14:editId="7AFF24B8">
                  <wp:extent cx="5604510" cy="2731770"/>
                  <wp:effectExtent l="0" t="0" r="0" b="0"/>
                  <wp:docPr id="77392247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4510" cy="273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B46B7F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9309836" wp14:editId="484C22B6">
                  <wp:extent cx="5604510" cy="2804795"/>
                  <wp:effectExtent l="0" t="0" r="0" b="0"/>
                  <wp:docPr id="275553365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451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81776" w14:textId="77777777" w:rsidR="00071DED" w:rsidRDefault="00071DED" w:rsidP="00DD0986">
            <w:pPr>
              <w:jc w:val="both"/>
            </w:pPr>
          </w:p>
          <w:p w14:paraId="478CED42" w14:textId="4EB21DA5" w:rsidR="00DD0986" w:rsidRDefault="00071DED" w:rsidP="00DD0986">
            <w:pPr>
              <w:jc w:val="both"/>
            </w:pPr>
            <w:r>
              <w:t>En las celdas en blanco se reemplazan por la palabra “SIN DATO</w:t>
            </w:r>
            <w:proofErr w:type="gramStart"/>
            <w:r>
              <w:t>” ,</w:t>
            </w:r>
            <w:proofErr w:type="gramEnd"/>
            <w:r>
              <w:t xml:space="preserve"> con el fin de mantener una tabla con información completa</w:t>
            </w:r>
          </w:p>
          <w:p w14:paraId="0476DC37" w14:textId="77777777" w:rsidR="00DD0986" w:rsidRDefault="00DD0986" w:rsidP="00DD0986">
            <w:pPr>
              <w:jc w:val="both"/>
            </w:pPr>
          </w:p>
          <w:p w14:paraId="5EEAD849" w14:textId="77777777" w:rsidR="00DD0986" w:rsidRDefault="00DD0986" w:rsidP="00DD0986">
            <w:pPr>
              <w:jc w:val="both"/>
            </w:pPr>
          </w:p>
          <w:p w14:paraId="72784C19" w14:textId="77777777" w:rsidR="00DD0986" w:rsidRPr="00BF3018" w:rsidRDefault="00DD0986" w:rsidP="00DD0986">
            <w:pPr>
              <w:numPr>
                <w:ilvl w:val="0"/>
                <w:numId w:val="7"/>
              </w:numPr>
              <w:spacing w:after="160" w:line="259" w:lineRule="auto"/>
              <w:jc w:val="both"/>
              <w:rPr>
                <w:b w:val="0"/>
                <w:bCs/>
              </w:rPr>
            </w:pPr>
            <w:r w:rsidRPr="00071DED">
              <w:t>C</w:t>
            </w:r>
            <w:r w:rsidRPr="00BF3018">
              <w:rPr>
                <w:bCs/>
              </w:rPr>
              <w:t>rear Nuevas Columnas o Tablas:</w:t>
            </w:r>
          </w:p>
          <w:p w14:paraId="0C0C4449" w14:textId="77777777" w:rsidR="00DD0986" w:rsidRPr="00BF3018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Crea al menos una nueva columna calculada o una nueva tabla basada en los datos existentes. Por ejemplo, crea una columna que calcule el total de ventas incluyendo impuestos.</w:t>
            </w:r>
          </w:p>
          <w:p w14:paraId="4DA458E5" w14:textId="77777777" w:rsidR="00DD0986" w:rsidRDefault="00DD0986" w:rsidP="00DD0986">
            <w:pPr>
              <w:numPr>
                <w:ilvl w:val="1"/>
                <w:numId w:val="7"/>
              </w:numPr>
              <w:spacing w:after="160" w:line="259" w:lineRule="auto"/>
              <w:jc w:val="both"/>
            </w:pPr>
            <w:r w:rsidRPr="00BF3018">
              <w:t>Pasos: Usa la opción "Agregar columna" y aplica fórmulas para calcular nuevos valores.</w:t>
            </w:r>
          </w:p>
          <w:p w14:paraId="34F321C2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BDC8AD1" wp14:editId="46C64094">
                  <wp:extent cx="5609590" cy="3034665"/>
                  <wp:effectExtent l="0" t="0" r="0" b="0"/>
                  <wp:docPr id="1934328526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590" cy="303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2DDC6" w14:textId="77777777" w:rsidR="00DD0986" w:rsidRDefault="00DD0986" w:rsidP="00DD098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EA840A3" wp14:editId="57C48302">
                  <wp:extent cx="5598795" cy="2978785"/>
                  <wp:effectExtent l="0" t="0" r="1905" b="0"/>
                  <wp:docPr id="1775182706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8795" cy="297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2EE03" w14:textId="2422C6DD" w:rsidR="00DD0986" w:rsidRDefault="00DD0986" w:rsidP="00DD0986">
            <w:pPr>
              <w:jc w:val="both"/>
            </w:pPr>
          </w:p>
          <w:p w14:paraId="3E22DDF5" w14:textId="610C44E9" w:rsidR="00A34ADB" w:rsidRPr="00A34ADB" w:rsidRDefault="00071DED" w:rsidP="006B1D87">
            <w:pPr>
              <w:jc w:val="both"/>
              <w:rPr>
                <w:iCs/>
                <w:noProof/>
                <w:sz w:val="36"/>
              </w:rPr>
            </w:pPr>
            <w:r>
              <w:t xml:space="preserve">Finalmente </w:t>
            </w:r>
            <w:r w:rsidR="006B1D87">
              <w:t xml:space="preserve">se crea una nueva columna, teniendo el resultado de Venta Total, multiplicando </w:t>
            </w:r>
            <w:proofErr w:type="spellStart"/>
            <w:r w:rsidR="006B1D87" w:rsidRPr="006B1D87">
              <w:t>item_price</w:t>
            </w:r>
            <w:proofErr w:type="spellEnd"/>
            <w:r w:rsidR="006B1D87">
              <w:t xml:space="preserve"> * </w:t>
            </w:r>
            <w:proofErr w:type="spellStart"/>
            <w:r w:rsidR="006B1D87" w:rsidRPr="006B1D87">
              <w:t>quantity</w:t>
            </w:r>
            <w:proofErr w:type="spellEnd"/>
            <w:r w:rsidR="006B1D87">
              <w:t>.</w:t>
            </w:r>
          </w:p>
        </w:tc>
      </w:tr>
    </w:tbl>
    <w:p w14:paraId="1624AC2F" w14:textId="77777777" w:rsidR="00A87759" w:rsidRDefault="00A87759" w:rsidP="006B1D87">
      <w:pPr>
        <w:spacing w:after="200"/>
        <w:rPr>
          <w:noProof/>
          <w:lang w:val="es-CL"/>
        </w:rPr>
      </w:pPr>
    </w:p>
    <w:sectPr w:rsidR="00A87759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BBA2E" w14:textId="77777777" w:rsidR="00D20CA0" w:rsidRDefault="00D20CA0">
      <w:r>
        <w:separator/>
      </w:r>
    </w:p>
    <w:p w14:paraId="21F237FA" w14:textId="77777777" w:rsidR="00D20CA0" w:rsidRDefault="00D20CA0"/>
  </w:endnote>
  <w:endnote w:type="continuationSeparator" w:id="0">
    <w:p w14:paraId="72893871" w14:textId="77777777" w:rsidR="00D20CA0" w:rsidRDefault="00D20CA0">
      <w:r>
        <w:continuationSeparator/>
      </w:r>
    </w:p>
    <w:p w14:paraId="154733D9" w14:textId="77777777" w:rsidR="00D20CA0" w:rsidRDefault="00D20C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31D01AA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D58990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2D88A7" w14:textId="77777777" w:rsidR="00D20CA0" w:rsidRDefault="00D20CA0">
      <w:r>
        <w:separator/>
      </w:r>
    </w:p>
    <w:p w14:paraId="03E02705" w14:textId="77777777" w:rsidR="00D20CA0" w:rsidRDefault="00D20CA0"/>
  </w:footnote>
  <w:footnote w:type="continuationSeparator" w:id="0">
    <w:p w14:paraId="0C808FD2" w14:textId="77777777" w:rsidR="00D20CA0" w:rsidRDefault="00D20CA0">
      <w:r>
        <w:continuationSeparator/>
      </w:r>
    </w:p>
    <w:p w14:paraId="3B1A2B81" w14:textId="77777777" w:rsidR="00D20CA0" w:rsidRDefault="00D20C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A2DF96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468F93B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0C54A9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23AF26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E9DBC1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4A96CDD"/>
    <w:multiLevelType w:val="hybridMultilevel"/>
    <w:tmpl w:val="4306A6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B7EFB"/>
    <w:multiLevelType w:val="multilevel"/>
    <w:tmpl w:val="2BEC4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761E4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51D856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7D350A7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325628027">
    <w:abstractNumId w:val="0"/>
  </w:num>
  <w:num w:numId="2" w16cid:durableId="2031056768">
    <w:abstractNumId w:val="5"/>
  </w:num>
  <w:num w:numId="3" w16cid:durableId="1284384801">
    <w:abstractNumId w:val="1"/>
  </w:num>
  <w:num w:numId="4" w16cid:durableId="418215795">
    <w:abstractNumId w:val="6"/>
  </w:num>
  <w:num w:numId="5" w16cid:durableId="282808930">
    <w:abstractNumId w:val="4"/>
  </w:num>
  <w:num w:numId="6" w16cid:durableId="489492820">
    <w:abstractNumId w:val="2"/>
  </w:num>
  <w:num w:numId="7" w16cid:durableId="520627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1F"/>
    <w:rsid w:val="0002482E"/>
    <w:rsid w:val="00047776"/>
    <w:rsid w:val="00050324"/>
    <w:rsid w:val="00071DED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262D6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C458F"/>
    <w:rsid w:val="004E5FEE"/>
    <w:rsid w:val="005037F0"/>
    <w:rsid w:val="00516A86"/>
    <w:rsid w:val="005275F6"/>
    <w:rsid w:val="00572102"/>
    <w:rsid w:val="0057211F"/>
    <w:rsid w:val="00590D07"/>
    <w:rsid w:val="005F1BB0"/>
    <w:rsid w:val="00640F0D"/>
    <w:rsid w:val="00656C4D"/>
    <w:rsid w:val="006B1D87"/>
    <w:rsid w:val="006E5716"/>
    <w:rsid w:val="00713D1F"/>
    <w:rsid w:val="007302B3"/>
    <w:rsid w:val="00730733"/>
    <w:rsid w:val="007309A6"/>
    <w:rsid w:val="00730E3A"/>
    <w:rsid w:val="00736AAF"/>
    <w:rsid w:val="00765B2A"/>
    <w:rsid w:val="00783A34"/>
    <w:rsid w:val="007B100D"/>
    <w:rsid w:val="007C6B52"/>
    <w:rsid w:val="007D16C5"/>
    <w:rsid w:val="008234C1"/>
    <w:rsid w:val="0084398D"/>
    <w:rsid w:val="0085289C"/>
    <w:rsid w:val="00862FE4"/>
    <w:rsid w:val="0086389A"/>
    <w:rsid w:val="008744F2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32A33"/>
    <w:rsid w:val="00A34ADB"/>
    <w:rsid w:val="00A532F3"/>
    <w:rsid w:val="00A60856"/>
    <w:rsid w:val="00A8489E"/>
    <w:rsid w:val="00A87759"/>
    <w:rsid w:val="00AB02A7"/>
    <w:rsid w:val="00AC29F3"/>
    <w:rsid w:val="00B231E5"/>
    <w:rsid w:val="00BD753B"/>
    <w:rsid w:val="00C02B87"/>
    <w:rsid w:val="00C4086D"/>
    <w:rsid w:val="00CA1896"/>
    <w:rsid w:val="00CB5B28"/>
    <w:rsid w:val="00CE2763"/>
    <w:rsid w:val="00CF5371"/>
    <w:rsid w:val="00D0323A"/>
    <w:rsid w:val="00D0559F"/>
    <w:rsid w:val="00D064B5"/>
    <w:rsid w:val="00D077E9"/>
    <w:rsid w:val="00D20CA0"/>
    <w:rsid w:val="00D42CB7"/>
    <w:rsid w:val="00D5413D"/>
    <w:rsid w:val="00D570A9"/>
    <w:rsid w:val="00D70D02"/>
    <w:rsid w:val="00D770C7"/>
    <w:rsid w:val="00D85343"/>
    <w:rsid w:val="00D86945"/>
    <w:rsid w:val="00D90290"/>
    <w:rsid w:val="00DC706A"/>
    <w:rsid w:val="00DD0986"/>
    <w:rsid w:val="00DD152F"/>
    <w:rsid w:val="00DD4135"/>
    <w:rsid w:val="00DE213F"/>
    <w:rsid w:val="00DF027C"/>
    <w:rsid w:val="00E00A32"/>
    <w:rsid w:val="00E22ACD"/>
    <w:rsid w:val="00E620B0"/>
    <w:rsid w:val="00E81B40"/>
    <w:rsid w:val="00EB23A0"/>
    <w:rsid w:val="00EC5358"/>
    <w:rsid w:val="00EF555B"/>
    <w:rsid w:val="00F014DD"/>
    <w:rsid w:val="00F027BB"/>
    <w:rsid w:val="00F11DCF"/>
    <w:rsid w:val="00F162EA"/>
    <w:rsid w:val="00F26CAB"/>
    <w:rsid w:val="00F32AF1"/>
    <w:rsid w:val="00F52D27"/>
    <w:rsid w:val="00F83527"/>
    <w:rsid w:val="00FD583F"/>
    <w:rsid w:val="00FD7488"/>
    <w:rsid w:val="00FE565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FBA63C"/>
  <w15:docId w15:val="{9C1C1218-4900-4EED-BE2D-7F62DDE5C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semiHidden/>
    <w:unhideWhenUsed/>
    <w:qFormat/>
    <w:rsid w:val="00590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egory.cuevas\AppData\Local\Microsoft\Office\16.0\DTS\es-CL%7b53D2CDB3-91F1-435F-AF21-012D6072FDE7%7d\%7bBD23B99B-9EE4-4483-AAE2-A023358C1963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B7DEA83C4F042EF81998F56F8C0A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AC701-58B5-4201-9B25-52372195127A}"/>
      </w:docPartPr>
      <w:docPartBody>
        <w:p w:rsidR="001D4262" w:rsidRDefault="00000000">
          <w:pPr>
            <w:pStyle w:val="EB7DEA83C4F042EF81998F56F8C0AA0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septiembre 30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A0EE9FD1A90439A9F9F0E0E0686E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FB54F-B6FC-45E3-B088-5F17E17854D5}"/>
      </w:docPartPr>
      <w:docPartBody>
        <w:p w:rsidR="001D4262" w:rsidRDefault="00000000">
          <w:pPr>
            <w:pStyle w:val="AA0EE9FD1A90439A9F9F0E0E0686EA4A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0E7D0F2803724A9CAC3D4BDF43C01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47616-10F1-4C7D-8E64-334287589F4C}"/>
      </w:docPartPr>
      <w:docPartBody>
        <w:p w:rsidR="001D4262" w:rsidRDefault="00BC03DD" w:rsidP="00BC03DD">
          <w:pPr>
            <w:pStyle w:val="0E7D0F2803724A9CAC3D4BDF43C018E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312E83A9AFD142CDA6C3ABDC1BE63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F5ED-3E4B-4A49-B5F9-6406B2BEFB09}"/>
      </w:docPartPr>
      <w:docPartBody>
        <w:p w:rsidR="001D4262" w:rsidRDefault="00BC03DD" w:rsidP="00BC03DD">
          <w:pPr>
            <w:pStyle w:val="312E83A9AFD142CDA6C3ABDC1BE63E82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3DD"/>
    <w:rsid w:val="001D4262"/>
    <w:rsid w:val="001F1724"/>
    <w:rsid w:val="00712AA7"/>
    <w:rsid w:val="008234C1"/>
    <w:rsid w:val="00991916"/>
    <w:rsid w:val="00BC03DD"/>
    <w:rsid w:val="00D85343"/>
    <w:rsid w:val="00EC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paragraph" w:customStyle="1" w:styleId="EB7DEA83C4F042EF81998F56F8C0AA07">
    <w:name w:val="EB7DEA83C4F042EF81998F56F8C0AA07"/>
  </w:style>
  <w:style w:type="paragraph" w:customStyle="1" w:styleId="AA0EE9FD1A90439A9F9F0E0E0686EA4A">
    <w:name w:val="AA0EE9FD1A90439A9F9F0E0E0686EA4A"/>
  </w:style>
  <w:style w:type="paragraph" w:customStyle="1" w:styleId="0E7D0F2803724A9CAC3D4BDF43C018E1">
    <w:name w:val="0E7D0F2803724A9CAC3D4BDF43C018E1"/>
    <w:rsid w:val="00BC03DD"/>
  </w:style>
  <w:style w:type="paragraph" w:customStyle="1" w:styleId="312E83A9AFD142CDA6C3ABDC1BE63E82">
    <w:name w:val="312E83A9AFD142CDA6C3ABDC1BE63E82"/>
    <w:rsid w:val="00BC03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{BD23B99B-9EE4-4483-AAE2-A023358C1963}tf16392850_win32</Template>
  <TotalTime>22</TotalTime>
  <Pages>7</Pages>
  <Words>449</Words>
  <Characters>2474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Gregory Cuevas Navarrete</dc:creator>
  <cp:keywords/>
  <cp:lastModifiedBy>Gregory Cuevas Navarrete</cp:lastModifiedBy>
  <cp:revision>3</cp:revision>
  <cp:lastPrinted>2006-08-01T17:47:00Z</cp:lastPrinted>
  <dcterms:created xsi:type="dcterms:W3CDTF">2024-10-09T12:07:00Z</dcterms:created>
  <dcterms:modified xsi:type="dcterms:W3CDTF">2024-10-09T12:28:00Z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